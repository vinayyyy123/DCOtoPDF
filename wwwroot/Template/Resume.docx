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719B" w14:textId="64894E24" w:rsidR="0082489F" w:rsidRDefault="0082489F" w:rsidP="005361B5">
      <w:pPr>
        <w:pStyle w:val="Heading1"/>
        <w:rPr>
          <w:u w:val="single"/>
        </w:rPr>
      </w:pPr>
    </w:p>
    <w:p w14:paraId="69C7B8A5" w14:textId="77777777" w:rsidR="0082489F" w:rsidRDefault="0082489F" w:rsidP="005361B5">
      <w:pPr>
        <w:pStyle w:val="Heading1"/>
        <w:rPr>
          <w:u w:val="single"/>
        </w:rPr>
      </w:pPr>
    </w:p>
    <w:p w14:paraId="15BC951D" w14:textId="2238DFD8" w:rsidR="0082489F" w:rsidRDefault="0082489F" w:rsidP="0082489F">
      <w:pPr>
        <w:pStyle w:val="Title"/>
        <w:jc w:val="left"/>
        <w:rPr>
          <w:sz w:val="36"/>
          <w:szCs w:val="36"/>
        </w:rPr>
      </w:pPr>
      <w:r>
        <w:rPr>
          <w:sz w:val="36"/>
          <w:szCs w:val="36"/>
        </w:rPr>
        <w:t>{{</w:t>
      </w:r>
      <w:proofErr w:type="spellStart"/>
      <w:r>
        <w:rPr>
          <w:sz w:val="36"/>
          <w:szCs w:val="36"/>
        </w:rPr>
        <w:t>FullName</w:t>
      </w:r>
      <w:proofErr w:type="spellEnd"/>
      <w:r>
        <w:rPr>
          <w:sz w:val="36"/>
          <w:szCs w:val="36"/>
        </w:rPr>
        <w:t>}}</w:t>
      </w:r>
    </w:p>
    <w:p w14:paraId="7EB133D3" w14:textId="77777777" w:rsidR="0082489F" w:rsidRDefault="0082489F" w:rsidP="0082489F"/>
    <w:p w14:paraId="4A95C4BA" w14:textId="7AF0371C" w:rsidR="0082489F" w:rsidRPr="007D5330" w:rsidRDefault="0082489F" w:rsidP="0082489F">
      <w:r>
        <w:t>{{Address}}</w:t>
      </w:r>
    </w:p>
    <w:p w14:paraId="4D6A373B" w14:textId="77777777" w:rsidR="0082489F" w:rsidRDefault="0082489F" w:rsidP="0082489F">
      <w:pPr>
        <w:pStyle w:val="ContactInfo"/>
        <w:jc w:val="left"/>
      </w:pPr>
    </w:p>
    <w:p w14:paraId="7ED5BD0E" w14:textId="6C7F1E9C" w:rsidR="0082489F" w:rsidRDefault="0082489F" w:rsidP="0082489F">
      <w:pPr>
        <w:pStyle w:val="ContactInfo"/>
        <w:jc w:val="left"/>
      </w:pPr>
      <w:r w:rsidRPr="007847A1">
        <w:rPr>
          <w:b/>
          <w:bCs/>
        </w:rPr>
        <w:t>Contact no-</w:t>
      </w:r>
      <w:r>
        <w:t xml:space="preserve"> {{Mobile}}</w:t>
      </w:r>
    </w:p>
    <w:p w14:paraId="68C2AE21" w14:textId="63C6472C" w:rsidR="0082489F" w:rsidRDefault="0082489F" w:rsidP="0082489F">
      <w:pPr>
        <w:pStyle w:val="ContactInfo"/>
        <w:jc w:val="left"/>
      </w:pPr>
      <w:r w:rsidRPr="007847A1">
        <w:rPr>
          <w:b/>
          <w:bCs/>
        </w:rPr>
        <w:t>Email ID-</w:t>
      </w:r>
      <w:r>
        <w:t xml:space="preserve"> {{Email}}</w:t>
      </w:r>
    </w:p>
    <w:p w14:paraId="56DA0BD7" w14:textId="77777777" w:rsidR="0082489F" w:rsidRDefault="0082489F" w:rsidP="0082489F">
      <w:pPr>
        <w:pStyle w:val="Heading1"/>
        <w:rPr>
          <w:u w:val="single"/>
        </w:rPr>
      </w:pPr>
    </w:p>
    <w:p w14:paraId="0E4204BE" w14:textId="77777777" w:rsidR="0082489F" w:rsidRDefault="0082489F" w:rsidP="0082489F">
      <w:pPr>
        <w:pStyle w:val="Heading1"/>
        <w:rPr>
          <w:u w:val="single"/>
        </w:rPr>
      </w:pPr>
    </w:p>
    <w:p w14:paraId="481EB998" w14:textId="060523FB" w:rsidR="005361B5" w:rsidRDefault="005361B5" w:rsidP="0082489F">
      <w:pPr>
        <w:pStyle w:val="Heading1"/>
        <w:rPr>
          <w:u w:val="single"/>
        </w:rPr>
      </w:pPr>
      <w:r w:rsidRPr="00113E2D">
        <w:rPr>
          <w:u w:val="single"/>
        </w:rPr>
        <w:t>EDUCATION</w:t>
      </w:r>
    </w:p>
    <w:p w14:paraId="48ED0742" w14:textId="77777777" w:rsidR="0082489F" w:rsidRDefault="0082489F" w:rsidP="0082489F"/>
    <w:p w14:paraId="6ED533F7" w14:textId="31D18987" w:rsidR="0082489F" w:rsidRDefault="0082489F" w:rsidP="0082489F">
      <w:r w:rsidRPr="0082489F">
        <w:rPr>
          <w:b/>
          <w:bCs/>
          <w:sz w:val="24"/>
          <w:szCs w:val="24"/>
        </w:rPr>
        <w:t>Course:</w:t>
      </w:r>
      <w:r>
        <w:t xml:space="preserve"> {{Course}}</w:t>
      </w:r>
    </w:p>
    <w:p w14:paraId="04377907" w14:textId="77777777" w:rsidR="0082489F" w:rsidRDefault="0082489F" w:rsidP="0082489F">
      <w:r w:rsidRPr="0082489F">
        <w:rPr>
          <w:b/>
          <w:bCs/>
          <w:sz w:val="24"/>
          <w:szCs w:val="24"/>
        </w:rPr>
        <w:t>University:</w:t>
      </w:r>
      <w:r>
        <w:t xml:space="preserve"> {{University}}</w:t>
      </w:r>
    </w:p>
    <w:p w14:paraId="5F2AC367" w14:textId="77777777" w:rsidR="0082489F" w:rsidRDefault="0082489F" w:rsidP="0082489F">
      <w:r w:rsidRPr="0082489F">
        <w:rPr>
          <w:b/>
          <w:bCs/>
          <w:sz w:val="24"/>
          <w:szCs w:val="24"/>
        </w:rPr>
        <w:t>Year:</w:t>
      </w:r>
      <w:r>
        <w:t xml:space="preserve"> {{Year}}</w:t>
      </w:r>
    </w:p>
    <w:p w14:paraId="4D51D99F" w14:textId="11EDA28F" w:rsidR="0082489F" w:rsidRPr="0082489F" w:rsidRDefault="00350543" w:rsidP="0082489F">
      <w:r>
        <w:rPr>
          <w:b/>
          <w:bCs/>
          <w:sz w:val="24"/>
          <w:szCs w:val="24"/>
        </w:rPr>
        <w:t>CGPA</w:t>
      </w:r>
      <w:r w:rsidR="0082489F" w:rsidRPr="0082489F">
        <w:rPr>
          <w:b/>
          <w:bCs/>
          <w:sz w:val="24"/>
          <w:szCs w:val="24"/>
        </w:rPr>
        <w:t>:</w:t>
      </w:r>
      <w:r w:rsidR="0082489F">
        <w:t xml:space="preserve"> {{</w:t>
      </w:r>
      <w:r>
        <w:t>CGPA</w:t>
      </w:r>
      <w:r w:rsidR="0082489F">
        <w:t>}}</w:t>
      </w:r>
    </w:p>
    <w:p w14:paraId="10578F2D" w14:textId="63941616" w:rsidR="00EE26EE" w:rsidRDefault="00417AE9" w:rsidP="0082489F">
      <w:pPr>
        <w:pStyle w:val="Heading1"/>
        <w:rPr>
          <w:u w:val="single"/>
        </w:rPr>
      </w:pPr>
      <w:r w:rsidRPr="00113E2D">
        <w:rPr>
          <w:u w:val="single"/>
        </w:rPr>
        <w:t>EXPERIENCE</w:t>
      </w:r>
    </w:p>
    <w:p w14:paraId="1C516598" w14:textId="77777777" w:rsidR="0082489F" w:rsidRPr="0082489F" w:rsidRDefault="0082489F" w:rsidP="0082489F"/>
    <w:p w14:paraId="29537EE6" w14:textId="2C7EA15B" w:rsidR="0082489F" w:rsidRPr="0082489F" w:rsidRDefault="0082489F" w:rsidP="0082489F">
      <w:r>
        <w:t>{{</w:t>
      </w:r>
      <w:proofErr w:type="spellStart"/>
      <w:r w:rsidR="00934263" w:rsidRPr="00934263">
        <w:rPr>
          <w:lang w:val="en-IN"/>
        </w:rPr>
        <w:t>ExperiencePoints</w:t>
      </w:r>
      <w:proofErr w:type="spellEnd"/>
      <w:r>
        <w:t>}}</w:t>
      </w:r>
    </w:p>
    <w:p w14:paraId="5361E3EA" w14:textId="77777777" w:rsidR="00113E2D" w:rsidRDefault="00113E2D" w:rsidP="0082489F">
      <w:pPr>
        <w:pStyle w:val="Heading1"/>
        <w:rPr>
          <w:b w:val="0"/>
          <w:bCs/>
        </w:rPr>
      </w:pPr>
    </w:p>
    <w:p w14:paraId="78DDC814" w14:textId="77777777" w:rsidR="000940AB" w:rsidRDefault="000940AB" w:rsidP="0082489F">
      <w:pPr>
        <w:rPr>
          <w:sz w:val="26"/>
          <w:szCs w:val="26"/>
        </w:rPr>
      </w:pPr>
    </w:p>
    <w:p w14:paraId="025946D3" w14:textId="77777777" w:rsidR="003227B1" w:rsidRDefault="003227B1" w:rsidP="0082489F">
      <w:pPr>
        <w:rPr>
          <w:rFonts w:asciiTheme="majorHAnsi" w:hAnsiTheme="majorHAnsi"/>
          <w:b/>
          <w:bCs/>
          <w:sz w:val="26"/>
          <w:szCs w:val="26"/>
          <w:u w:val="single"/>
        </w:rPr>
      </w:pPr>
      <w:r w:rsidRPr="00290A67">
        <w:rPr>
          <w:rFonts w:asciiTheme="majorHAnsi" w:hAnsiTheme="majorHAnsi"/>
          <w:b/>
          <w:bCs/>
          <w:sz w:val="26"/>
          <w:szCs w:val="26"/>
          <w:u w:val="single"/>
        </w:rPr>
        <w:t>TECHNICAL</w:t>
      </w:r>
      <w:r w:rsidRPr="00290A67">
        <w:rPr>
          <w:rFonts w:asciiTheme="majorHAnsi" w:hAnsiTheme="majorHAnsi"/>
          <w:b/>
          <w:bCs/>
          <w:sz w:val="26"/>
          <w:szCs w:val="26"/>
        </w:rPr>
        <w:t xml:space="preserve"> </w:t>
      </w:r>
      <w:r w:rsidRPr="00290A67">
        <w:rPr>
          <w:rFonts w:asciiTheme="majorHAnsi" w:hAnsiTheme="majorHAnsi"/>
          <w:b/>
          <w:bCs/>
          <w:sz w:val="26"/>
          <w:szCs w:val="26"/>
          <w:u w:val="single"/>
        </w:rPr>
        <w:t>SKILL</w:t>
      </w:r>
    </w:p>
    <w:p w14:paraId="18EED644" w14:textId="36750FFA" w:rsidR="0082489F" w:rsidRDefault="0082489F" w:rsidP="0082489F">
      <w:pPr>
        <w:rPr>
          <w:rFonts w:asciiTheme="majorHAnsi" w:hAnsiTheme="majorHAnsi"/>
          <w:b/>
          <w:bCs/>
          <w:sz w:val="26"/>
          <w:szCs w:val="26"/>
          <w:u w:val="single"/>
        </w:rPr>
      </w:pPr>
      <w:r>
        <w:t>{{Skill</w:t>
      </w:r>
      <w:r w:rsidR="008A2C93">
        <w:t>s</w:t>
      </w:r>
      <w:r>
        <w:t>}}</w:t>
      </w:r>
    </w:p>
    <w:p w14:paraId="0CF97914" w14:textId="59B1AAA5" w:rsidR="00EE26EE" w:rsidRDefault="00EE26EE"/>
    <w:sectPr w:rsidR="00EE26EE">
      <w:headerReference w:type="default" r:id="rId8"/>
      <w:footerReference w:type="default" r:id="rId9"/>
      <w:headerReference w:type="first" r:id="rId10"/>
      <w:pgSz w:w="12240" w:h="15840" w:code="1"/>
      <w:pgMar w:top="2304" w:right="1152" w:bottom="1080" w:left="1152" w:header="100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0C25D" w14:textId="77777777" w:rsidR="00AB0BC2" w:rsidRDefault="00AB0BC2">
      <w:pPr>
        <w:spacing w:line="240" w:lineRule="auto"/>
      </w:pPr>
      <w:r>
        <w:separator/>
      </w:r>
    </w:p>
  </w:endnote>
  <w:endnote w:type="continuationSeparator" w:id="0">
    <w:p w14:paraId="02360BED" w14:textId="77777777" w:rsidR="00AB0BC2" w:rsidRDefault="00AB0BC2">
      <w:pPr>
        <w:spacing w:line="240" w:lineRule="auto"/>
      </w:pPr>
      <w:r>
        <w:continuationSeparator/>
      </w:r>
    </w:p>
  </w:endnote>
  <w:endnote w:type="continuationNotice" w:id="1">
    <w:p w14:paraId="7C38ED3F" w14:textId="77777777" w:rsidR="00AB0BC2" w:rsidRDefault="00AB0BC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87519"/>
      <w:docPartObj>
        <w:docPartGallery w:val="Page Numbers (Bottom of Page)"/>
        <w:docPartUnique/>
      </w:docPartObj>
    </w:sdtPr>
    <w:sdtContent>
      <w:p w14:paraId="7B7411B9" w14:textId="77777777" w:rsidR="00EE26EE" w:rsidRDefault="00113E2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B8A8F" w14:textId="77777777" w:rsidR="00AB0BC2" w:rsidRDefault="00AB0BC2">
      <w:pPr>
        <w:spacing w:line="240" w:lineRule="auto"/>
      </w:pPr>
      <w:r>
        <w:separator/>
      </w:r>
    </w:p>
  </w:footnote>
  <w:footnote w:type="continuationSeparator" w:id="0">
    <w:p w14:paraId="363D7733" w14:textId="77777777" w:rsidR="00AB0BC2" w:rsidRDefault="00AB0BC2">
      <w:pPr>
        <w:spacing w:line="240" w:lineRule="auto"/>
      </w:pPr>
      <w:r>
        <w:continuationSeparator/>
      </w:r>
    </w:p>
  </w:footnote>
  <w:footnote w:type="continuationNotice" w:id="1">
    <w:p w14:paraId="38C371CC" w14:textId="77777777" w:rsidR="00AB0BC2" w:rsidRDefault="00AB0BC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8B89F" w14:textId="1C774FD8" w:rsidR="00EE26EE" w:rsidRDefault="00EE26EE">
    <w:pPr>
      <w:pStyle w:val="Title"/>
    </w:pPr>
  </w:p>
  <w:p w14:paraId="7201DA5D" w14:textId="0079E2EA" w:rsidR="00EE26EE" w:rsidRDefault="00EE26EE">
    <w:pPr>
      <w:pStyle w:val="ContactInf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3DB3" w14:textId="77777777" w:rsidR="007D5330" w:rsidRDefault="00113E2D" w:rsidP="00B95A2A">
    <w:pPr>
      <w:pStyle w:val="Title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1B8E93AC" wp14:editId="1BE19CF7">
              <wp:simplePos x="0" y="0"/>
              <wp:positionH relativeFrom="page">
                <wp:posOffset>132080</wp:posOffset>
              </wp:positionH>
              <wp:positionV relativeFrom="page">
                <wp:posOffset>156210</wp:posOffset>
              </wp:positionV>
              <wp:extent cx="7673340" cy="9881870"/>
              <wp:effectExtent l="0" t="0" r="22860" b="24130"/>
              <wp:wrapNone/>
              <wp:docPr id="19" name="Group 19" title="Background graphic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73340" cy="9881870"/>
                        <a:chOff x="0" y="0"/>
                        <a:chExt cx="7404771" cy="9692005"/>
                      </a:xfrm>
                    </wpg:grpSpPr>
                    <wps:wsp>
                      <wps:cNvPr id="1" name="Freeform 10"/>
                      <wps:cNvSpPr>
                        <a:spLocks/>
                      </wps:cNvSpPr>
                      <wps:spPr bwMode="auto">
                        <a:xfrm>
                          <a:off x="257175" y="0"/>
                          <a:ext cx="7147596" cy="1289431"/>
                        </a:xfrm>
                        <a:custGeom>
                          <a:avLst/>
                          <a:gdLst>
                            <a:gd name="T0" fmla="*/ 0 w 11262"/>
                            <a:gd name="T1" fmla="*/ 2153 h 2153"/>
                            <a:gd name="T2" fmla="*/ 6683 w 11262"/>
                            <a:gd name="T3" fmla="*/ 886 h 2153"/>
                            <a:gd name="T4" fmla="*/ 11262 w 11262"/>
                            <a:gd name="T5" fmla="*/ 455 h 21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262" h="2153">
                              <a:moveTo>
                                <a:pt x="0" y="2153"/>
                              </a:moveTo>
                              <a:cubicBezTo>
                                <a:pt x="1292" y="0"/>
                                <a:pt x="4221" y="923"/>
                                <a:pt x="6683" y="886"/>
                              </a:cubicBezTo>
                              <a:cubicBezTo>
                                <a:pt x="9145" y="849"/>
                                <a:pt x="10355" y="561"/>
                                <a:pt x="11262" y="45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" name="Freeform 11"/>
                      <wps:cNvSpPr>
                        <a:spLocks/>
                      </wps:cNvSpPr>
                      <wps:spPr bwMode="auto">
                        <a:xfrm>
                          <a:off x="4762" y="233362"/>
                          <a:ext cx="7035165" cy="1005840"/>
                        </a:xfrm>
                        <a:custGeom>
                          <a:avLst/>
                          <a:gdLst>
                            <a:gd name="T0" fmla="*/ 0 w 11256"/>
                            <a:gd name="T1" fmla="*/ 1584 h 1584"/>
                            <a:gd name="T2" fmla="*/ 0 w 11256"/>
                            <a:gd name="T3" fmla="*/ 46 h 1584"/>
                            <a:gd name="T4" fmla="*/ 11256 w 11256"/>
                            <a:gd name="T5" fmla="*/ 46 h 1584"/>
                            <a:gd name="T6" fmla="*/ 4282 w 11256"/>
                            <a:gd name="T7" fmla="*/ 249 h 1584"/>
                            <a:gd name="T8" fmla="*/ 0 w 11256"/>
                            <a:gd name="T9" fmla="*/ 1584 h 15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256" h="1584">
                              <a:moveTo>
                                <a:pt x="0" y="1584"/>
                              </a:moveTo>
                              <a:cubicBezTo>
                                <a:pt x="0" y="815"/>
                                <a:pt x="0" y="46"/>
                                <a:pt x="0" y="46"/>
                              </a:cubicBezTo>
                              <a:cubicBezTo>
                                <a:pt x="0" y="46"/>
                                <a:pt x="5628" y="46"/>
                                <a:pt x="11256" y="46"/>
                              </a:cubicBezTo>
                              <a:cubicBezTo>
                                <a:pt x="9439" y="210"/>
                                <a:pt x="7442" y="498"/>
                                <a:pt x="4282" y="249"/>
                              </a:cubicBezTo>
                              <a:cubicBezTo>
                                <a:pt x="1122" y="0"/>
                                <a:pt x="606" y="888"/>
                                <a:pt x="0" y="1584"/>
                              </a:cubicBez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alpha val="67999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gamma/>
                                <a:tint val="0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Rectangle 11"/>
                      <wps:cNvSpPr/>
                      <wps:spPr>
                        <a:xfrm>
                          <a:off x="0" y="257175"/>
                          <a:ext cx="7038975" cy="943483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1E279F" id="Group 19" o:spid="_x0000_s1026" alt="Title: Background graphic" style="position:absolute;margin-left:10.4pt;margin-top:12.3pt;width:604.2pt;height:778.1pt;z-index:251658240;mso-position-horizontal-relative:page;mso-position-vertical-relative:page" coordsize="74047,9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">
              <v:shape id="Freeform 10" o:spid="_x0000_s1027" style="position:absolute;left:2571;width:71476;height:12894;visibility:visible;mso-wrap-style:square;v-text-anchor:top" coordsize="11262,2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" path="m,2153c1292,,4221,923,6683,886,9145,849,10355,561,11262,455e" filled="f" strokecolor="#fbd4b4 [1305]">
                <v:path arrowok="t" o:connecttype="custom" o:connectlocs="0,1289431;4241465,530625;7147596,272499" o:connectangles="0,0,0"/>
              </v:shape>
              <v:shape id="Freeform 11" o:spid="_x0000_s1028" style="position:absolute;left:47;top:2333;width:70352;height:10059;visibility:visible;mso-wrap-style:square;v-text-anchor:top" coordsize="11256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" path="m,1584c,815,,46,,46v,,5628,,11256,c9439,210,7442,498,4282,249,1122,,606,888,,1584xe" fillcolor="#95b3d7 [1940]" stroked="f">
                <v:fill opacity="44563f" color2="#95b3d7 [1940]" rotate="t" focus="100%" type="gradient"/>
                <v:path arrowok="t" o:connecttype="custom" o:connectlocs="0,1005840;0,29210;7035165,29210;2676313,158115;0,1005840" o:connectangles="0,0,0,0,0"/>
              </v:shape>
              <v:rect id="Rectangle 11" o:spid="_x0000_s1029" style="position:absolute;top:2571;width:70389;height:94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" filled="f" strokecolor="#bfbfbf [2412]" strokeweight=".25pt"/>
              <w10:wrap anchorx="page" anchory="page"/>
              <w10:anchorlock/>
            </v:group>
          </w:pict>
        </mc:Fallback>
      </mc:AlternateContent>
    </w:r>
    <w:r w:rsidR="00B95A2A">
      <w:t xml:space="preserve">                                                                        </w:t>
    </w:r>
  </w:p>
  <w:p w14:paraId="0BE99845" w14:textId="77777777" w:rsidR="007D5330" w:rsidRDefault="007D5330" w:rsidP="00B95A2A">
    <w:pPr>
      <w:pStyle w:val="Title"/>
      <w:jc w:val="left"/>
    </w:pPr>
    <w:r>
      <w:t xml:space="preserve">        </w:t>
    </w:r>
  </w:p>
  <w:p w14:paraId="1837822B" w14:textId="77777777" w:rsidR="007D5330" w:rsidRDefault="007D5330" w:rsidP="00B95A2A">
    <w:pPr>
      <w:pStyle w:val="Title"/>
      <w:jc w:val="left"/>
    </w:pPr>
  </w:p>
  <w:p w14:paraId="5786E60D" w14:textId="09E71393" w:rsidR="00EE26EE" w:rsidRDefault="00EE26EE" w:rsidP="007847A1">
    <w:pPr>
      <w:pStyle w:val="ContactInf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19D"/>
    <w:multiLevelType w:val="hybridMultilevel"/>
    <w:tmpl w:val="7DDE1B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A67DF"/>
    <w:multiLevelType w:val="hybridMultilevel"/>
    <w:tmpl w:val="6C323F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B28D3"/>
    <w:multiLevelType w:val="hybridMultilevel"/>
    <w:tmpl w:val="A08CA0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035442"/>
    <w:multiLevelType w:val="hybridMultilevel"/>
    <w:tmpl w:val="56428CE0"/>
    <w:lvl w:ilvl="0" w:tplc="C7523B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5D2EBB"/>
    <w:multiLevelType w:val="hybridMultilevel"/>
    <w:tmpl w:val="CF9AFB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635025">
    <w:abstractNumId w:val="1"/>
  </w:num>
  <w:num w:numId="2" w16cid:durableId="476461063">
    <w:abstractNumId w:val="0"/>
  </w:num>
  <w:num w:numId="3" w16cid:durableId="47850083">
    <w:abstractNumId w:val="2"/>
  </w:num>
  <w:num w:numId="4" w16cid:durableId="1386374450">
    <w:abstractNumId w:val="4"/>
  </w:num>
  <w:num w:numId="5" w16cid:durableId="1782384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A2A"/>
    <w:rsid w:val="00007DD6"/>
    <w:rsid w:val="00027793"/>
    <w:rsid w:val="00077084"/>
    <w:rsid w:val="000822B3"/>
    <w:rsid w:val="000940AB"/>
    <w:rsid w:val="000D01A1"/>
    <w:rsid w:val="000D543A"/>
    <w:rsid w:val="000D5B30"/>
    <w:rsid w:val="000E5811"/>
    <w:rsid w:val="00102D6D"/>
    <w:rsid w:val="00110D9A"/>
    <w:rsid w:val="00113E2D"/>
    <w:rsid w:val="0012103E"/>
    <w:rsid w:val="00136F39"/>
    <w:rsid w:val="001D4A90"/>
    <w:rsid w:val="001D74A6"/>
    <w:rsid w:val="00245B10"/>
    <w:rsid w:val="00281F6D"/>
    <w:rsid w:val="00290A67"/>
    <w:rsid w:val="002A62D8"/>
    <w:rsid w:val="002D6DED"/>
    <w:rsid w:val="003050C2"/>
    <w:rsid w:val="003227B1"/>
    <w:rsid w:val="00332411"/>
    <w:rsid w:val="00332608"/>
    <w:rsid w:val="00350543"/>
    <w:rsid w:val="0036285B"/>
    <w:rsid w:val="0039649C"/>
    <w:rsid w:val="003A1FB1"/>
    <w:rsid w:val="003E3B78"/>
    <w:rsid w:val="00417AE9"/>
    <w:rsid w:val="0043689A"/>
    <w:rsid w:val="004719F6"/>
    <w:rsid w:val="004758B4"/>
    <w:rsid w:val="00476914"/>
    <w:rsid w:val="004A7262"/>
    <w:rsid w:val="005361B5"/>
    <w:rsid w:val="0054521B"/>
    <w:rsid w:val="005C290A"/>
    <w:rsid w:val="005E50FA"/>
    <w:rsid w:val="00672AE1"/>
    <w:rsid w:val="006A0F86"/>
    <w:rsid w:val="006B4647"/>
    <w:rsid w:val="00732078"/>
    <w:rsid w:val="007847A1"/>
    <w:rsid w:val="00791F19"/>
    <w:rsid w:val="00795063"/>
    <w:rsid w:val="007A28ED"/>
    <w:rsid w:val="007D5330"/>
    <w:rsid w:val="008053EC"/>
    <w:rsid w:val="00811DBF"/>
    <w:rsid w:val="0082489F"/>
    <w:rsid w:val="008502A7"/>
    <w:rsid w:val="008A2C93"/>
    <w:rsid w:val="008C626D"/>
    <w:rsid w:val="008F3048"/>
    <w:rsid w:val="00934263"/>
    <w:rsid w:val="00952868"/>
    <w:rsid w:val="00974EDC"/>
    <w:rsid w:val="009A63CD"/>
    <w:rsid w:val="009B26FE"/>
    <w:rsid w:val="009D15BE"/>
    <w:rsid w:val="00A42FBE"/>
    <w:rsid w:val="00A74BAA"/>
    <w:rsid w:val="00A803B4"/>
    <w:rsid w:val="00A83DEE"/>
    <w:rsid w:val="00A93E49"/>
    <w:rsid w:val="00AB0BC2"/>
    <w:rsid w:val="00B61C6F"/>
    <w:rsid w:val="00B66D2F"/>
    <w:rsid w:val="00B957F8"/>
    <w:rsid w:val="00B95A2A"/>
    <w:rsid w:val="00BC2E05"/>
    <w:rsid w:val="00BC3C87"/>
    <w:rsid w:val="00BE1E12"/>
    <w:rsid w:val="00BE2E49"/>
    <w:rsid w:val="00BF1D14"/>
    <w:rsid w:val="00C673FA"/>
    <w:rsid w:val="00CA090B"/>
    <w:rsid w:val="00CA3AB7"/>
    <w:rsid w:val="00CD0C07"/>
    <w:rsid w:val="00CF4581"/>
    <w:rsid w:val="00D2094D"/>
    <w:rsid w:val="00D312B5"/>
    <w:rsid w:val="00D9588F"/>
    <w:rsid w:val="00DA2541"/>
    <w:rsid w:val="00DE6C30"/>
    <w:rsid w:val="00DF2FBA"/>
    <w:rsid w:val="00E23F35"/>
    <w:rsid w:val="00EE26EE"/>
    <w:rsid w:val="00EE41E7"/>
    <w:rsid w:val="00EF5572"/>
    <w:rsid w:val="00F351AF"/>
    <w:rsid w:val="00F37E42"/>
    <w:rsid w:val="00F43654"/>
    <w:rsid w:val="00F6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7075B"/>
  <w15:docId w15:val="{5590B9A9-A652-8F4C-8910-2F7C3A49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contextualSpacing/>
      <w:outlineLvl w:val="0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ontactInfo">
    <w:name w:val="Contact Info"/>
    <w:link w:val="ContactInfoChar"/>
    <w:uiPriority w:val="2"/>
    <w:qFormat/>
    <w:pPr>
      <w:spacing w:line="240" w:lineRule="auto"/>
      <w:jc w:val="right"/>
    </w:pPr>
    <w:rPr>
      <w:sz w:val="24"/>
    </w:rPr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ontactInfoChar">
    <w:name w:val="Contact Info Char"/>
    <w:basedOn w:val="DefaultParagraphFont"/>
    <w:link w:val="ContactInfo"/>
    <w:uiPriority w:val="2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0D0D0D" w:themeColor="text1" w:themeTint="F2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4"/>
      <w:szCs w:val="26"/>
    </w:rPr>
  </w:style>
  <w:style w:type="paragraph" w:styleId="Title">
    <w:name w:val="Title"/>
    <w:basedOn w:val="Normal"/>
    <w:next w:val="Normal"/>
    <w:link w:val="TitleChar"/>
    <w:uiPriority w:val="1"/>
    <w:qFormat/>
    <w:pPr>
      <w:spacing w:line="240" w:lineRule="auto"/>
      <w:contextualSpacing/>
      <w:jc w:val="right"/>
    </w:pPr>
    <w:rPr>
      <w:rFonts w:asciiTheme="majorHAnsi" w:eastAsiaTheme="majorEastAsia" w:hAnsiTheme="majorHAnsi" w:cstheme="majorBidi"/>
      <w:b/>
      <w:color w:val="984806" w:themeColor="accent6" w:themeShade="8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olor w:val="984806" w:themeColor="accent6" w:themeShade="80"/>
      <w:kern w:val="28"/>
      <w:sz w:val="32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nay\AppData\Roaming\Microsoft\Templates\Chronological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6309A-269C-48E8-8E7D-091B3FCA2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13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lodhi</dc:creator>
  <cp:keywords/>
  <cp:lastModifiedBy>vinay lodhi</cp:lastModifiedBy>
  <cp:revision>33</cp:revision>
  <dcterms:created xsi:type="dcterms:W3CDTF">2024-11-14T08:15:00Z</dcterms:created>
  <dcterms:modified xsi:type="dcterms:W3CDTF">2025-12-23T10:57:00Z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2bc03524-b1c0-47a6-beb8-6a6bbd5ceaa9</vt:lpwstr>
  </property>
</Properties>
</file>